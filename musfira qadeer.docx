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BF8F3" w:themeColor="background2"/>
  <w:body>
    <w:p w14:paraId="6EF8C459" w14:textId="106D685E" w:rsidR="00DF1345" w:rsidRDefault="00DF1345" w:rsidP="0077524E">
      <w:pPr>
        <w:pStyle w:val="Heading3"/>
      </w:pPr>
      <w:bookmarkStart w:id="0" w:name="_GoBack"/>
      <w:bookmarkEnd w:id="0"/>
    </w:p>
    <w:tbl>
      <w:tblPr>
        <w:tblW w:w="108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4"/>
        <w:gridCol w:w="1872"/>
        <w:gridCol w:w="1440"/>
        <w:gridCol w:w="432"/>
        <w:gridCol w:w="3312"/>
      </w:tblGrid>
      <w:tr w:rsidR="0021530D" w14:paraId="68811C3C" w14:textId="77777777" w:rsidTr="00675EFE">
        <w:trPr>
          <w:trHeight w:val="2767"/>
        </w:trPr>
        <w:tc>
          <w:tcPr>
            <w:tcW w:w="7056" w:type="dxa"/>
            <w:gridSpan w:val="3"/>
            <w:tcMar>
              <w:top w:w="0" w:type="dxa"/>
              <w:bottom w:w="0" w:type="dxa"/>
            </w:tcMar>
            <w:vAlign w:val="bottom"/>
          </w:tcPr>
          <w:p w14:paraId="0DD8CD98" w14:textId="6656E0BB" w:rsidR="00C8604F" w:rsidRPr="00C8604F" w:rsidRDefault="00BF2DDF" w:rsidP="00C8604F">
            <w:pPr>
              <w:pStyle w:val="Title"/>
            </w:pPr>
            <w:r>
              <w:t>musfira qadeer</w:t>
            </w:r>
          </w:p>
          <w:p w14:paraId="1A593D14" w14:textId="77777777" w:rsidR="00C8604F" w:rsidRDefault="00C8604F" w:rsidP="00C8604F"/>
          <w:p w14:paraId="596E592D" w14:textId="77777777" w:rsidR="00C8604F" w:rsidRDefault="00C8604F" w:rsidP="00C8604F"/>
          <w:p w14:paraId="518C7660" w14:textId="1223F59E" w:rsidR="00C8604F" w:rsidRPr="00C8604F" w:rsidRDefault="00C8604F" w:rsidP="00C8604F">
            <w:r>
              <w:t>Aspiring general practitioner with strong communication, creativity, and teamwork skills. Passionate about video editing, photography, and exploring new skills. Looking forward to gaining professional experience in the future.</w:t>
            </w:r>
          </w:p>
        </w:tc>
        <w:tc>
          <w:tcPr>
            <w:tcW w:w="3744" w:type="dxa"/>
            <w:gridSpan w:val="2"/>
            <w:tcMar>
              <w:top w:w="0" w:type="dxa"/>
              <w:bottom w:w="360" w:type="dxa"/>
            </w:tcMar>
          </w:tcPr>
          <w:p w14:paraId="14A634F1" w14:textId="20F4C53C" w:rsidR="0021530D" w:rsidRPr="00C8411E" w:rsidRDefault="0021530D" w:rsidP="00C8411E">
            <w:pPr>
              <w:pStyle w:val="Heading1"/>
            </w:pPr>
            <w:r w:rsidRPr="0021530D">
              <w:t>Contact</w:t>
            </w:r>
          </w:p>
          <w:p w14:paraId="4749C2E3" w14:textId="77777777" w:rsidR="0021530D" w:rsidRDefault="0021530D" w:rsidP="0021530D">
            <w:r>
              <w:t>PHONE</w:t>
            </w:r>
          </w:p>
          <w:p w14:paraId="73C66749" w14:textId="382BF608" w:rsidR="0021530D" w:rsidRDefault="00BF2DDF" w:rsidP="0021530D">
            <w:r>
              <w:t>0322273733</w:t>
            </w:r>
          </w:p>
          <w:p w14:paraId="1D756025" w14:textId="77777777" w:rsidR="0021530D" w:rsidRDefault="0021530D" w:rsidP="0021530D"/>
          <w:p w14:paraId="11F84D6C" w14:textId="573C000F" w:rsidR="0021530D" w:rsidRDefault="00AF6D76" w:rsidP="0021530D">
            <w:r>
              <w:t>GitHub</w:t>
            </w:r>
          </w:p>
          <w:p w14:paraId="5672D61A" w14:textId="49BA0B56" w:rsidR="000951BE" w:rsidRDefault="000951BE" w:rsidP="0021530D">
            <w:r w:rsidRPr="000951BE">
              <w:t>https://github.com/musfirasheikh</w:t>
            </w:r>
          </w:p>
          <w:p w14:paraId="7DBEDDF4" w14:textId="77777777" w:rsidR="0021530D" w:rsidRDefault="0021530D" w:rsidP="0021530D"/>
          <w:p w14:paraId="1E55E2E9" w14:textId="77777777" w:rsidR="0021530D" w:rsidRDefault="0021530D" w:rsidP="0021530D">
            <w:r>
              <w:t>EMAIL</w:t>
            </w:r>
          </w:p>
          <w:p w14:paraId="5FEED57E" w14:textId="577097D1" w:rsidR="0021530D" w:rsidRPr="00027EA8" w:rsidRDefault="00AF6D76" w:rsidP="0021530D">
            <w:r>
              <w:t>Musfirasheikh793@gmail.com</w:t>
            </w:r>
          </w:p>
        </w:tc>
      </w:tr>
      <w:tr w:rsidR="00302ABA" w14:paraId="1FF6E1A8" w14:textId="77777777" w:rsidTr="00302ABA">
        <w:trPr>
          <w:trHeight w:val="1188"/>
        </w:trPr>
        <w:tc>
          <w:tcPr>
            <w:tcW w:w="1080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top w:w="360" w:type="dxa"/>
              <w:bottom w:w="360" w:type="dxa"/>
            </w:tcMar>
          </w:tcPr>
          <w:p w14:paraId="29BD45D6" w14:textId="2B74D5C4" w:rsidR="00AF6D76" w:rsidRPr="00AF6D76" w:rsidRDefault="00D16DB0" w:rsidP="00AF6D76">
            <w:pPr>
              <w:pStyle w:val="Heading1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39DBFC4B" wp14:editId="2C8A6ED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388620</wp:posOffset>
                      </wp:positionV>
                      <wp:extent cx="6390005" cy="796925"/>
                      <wp:effectExtent l="0" t="0" r="0" b="317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90005" cy="7969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Spacing w:w="15" w:type="dxa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82"/>
                                    <w:gridCol w:w="4347"/>
                                    <w:gridCol w:w="927"/>
                                    <w:gridCol w:w="3695"/>
                                  </w:tblGrid>
                                  <w:tr w:rsidR="004E375D" w:rsidRPr="004E375D" w14:paraId="057090FE" w14:textId="77777777" w:rsidTr="004E375D">
                                    <w:trPr>
                                      <w:tblHeader/>
                                      <w:tblCellSpacing w:w="15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3AF90D34" w14:textId="77777777" w:rsidR="004E375D" w:rsidRPr="004E375D" w:rsidRDefault="004E375D" w:rsidP="004E375D">
                                        <w:pPr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eastAsia="en-US"/>
                                          </w:rPr>
                                        </w:pPr>
                                        <w:r w:rsidRPr="004E375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eastAsia="en-US"/>
                                          </w:rPr>
                                          <w:t>Year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7F7C4F44" w14:textId="73959DF2" w:rsidR="004E375D" w:rsidRPr="004E375D" w:rsidRDefault="004E375D" w:rsidP="004E375D">
                                        <w:pPr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eastAsia="en-US"/>
                                          </w:rPr>
                                          <w:t xml:space="preserve">                                                 </w:t>
                                        </w:r>
                                        <w:r w:rsidRPr="004E375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eastAsia="en-US"/>
                                          </w:rPr>
                                          <w:t>Qualification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5EF9D990" w14:textId="77777777" w:rsidR="004E375D" w:rsidRPr="004E375D" w:rsidRDefault="004E375D" w:rsidP="004E375D">
                                        <w:pPr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eastAsia="en-US"/>
                                          </w:rPr>
                                        </w:pPr>
                                        <w:r w:rsidRPr="004E375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eastAsia="en-US"/>
                                          </w:rPr>
                                          <w:t>Institute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321C5EE0" w14:textId="0C88B877" w:rsidR="004E375D" w:rsidRPr="004E375D" w:rsidRDefault="004E375D" w:rsidP="004E375D">
                                        <w:pPr>
                                          <w:jc w:val="center"/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eastAsia="en-US"/>
                                          </w:rPr>
                                          <w:t xml:space="preserve">                                     </w:t>
                                        </w:r>
                                        <w:r w:rsidRPr="004E375D">
                                          <w:rPr>
                                            <w:rFonts w:ascii="Times New Roman" w:eastAsia="Times New Roman" w:hAnsi="Times New Roman" w:cs="Times New Roman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eastAsia="en-US"/>
                                          </w:rPr>
                                          <w:t>Grade/Marks</w:t>
                                        </w:r>
                                      </w:p>
                                    </w:tc>
                                  </w:tr>
                                </w:tbl>
                                <w:p w14:paraId="4A771D0A" w14:textId="77777777" w:rsidR="004E375D" w:rsidRPr="004E375D" w:rsidRDefault="004E375D" w:rsidP="004E375D">
                                  <w:pPr>
                                    <w:rPr>
                                      <w:rFonts w:ascii="Times New Roman" w:eastAsia="Times New Roman" w:hAnsi="Times New Roman" w:cs="Times New Roman"/>
                                      <w:vanish/>
                                      <w:sz w:val="24"/>
                                      <w:szCs w:val="24"/>
                                      <w:lang w:eastAsia="en-US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tblCellSpacing w:w="15" w:type="dxa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92"/>
                                    <w:gridCol w:w="3541"/>
                                    <w:gridCol w:w="2750"/>
                                    <w:gridCol w:w="2087"/>
                                  </w:tblGrid>
                                  <w:tr w:rsidR="004E375D" w:rsidRPr="000951BE" w14:paraId="7E22A626" w14:textId="77777777" w:rsidTr="004E375D">
                                    <w:trPr>
                                      <w:tblCellSpacing w:w="15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56A1EE62" w14:textId="77777777" w:rsidR="004E375D" w:rsidRPr="000951BE" w:rsidRDefault="004E375D" w:rsidP="004E375D">
                                        <w:pPr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</w:pPr>
                                        <w:r w:rsidRP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>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1D431912" w14:textId="241376F1" w:rsidR="004E375D" w:rsidRPr="000951BE" w:rsidRDefault="004E375D" w:rsidP="004E375D">
                                        <w:pPr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</w:pPr>
                                        <w:r w:rsidRP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 xml:space="preserve">                               </w:t>
                                        </w:r>
                                        <w:r w:rsidR="008560BA" w:rsidRP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 xml:space="preserve"> </w:t>
                                        </w:r>
                                        <w:r w:rsid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 xml:space="preserve">    </w:t>
                                        </w:r>
                                        <w:r w:rsidRP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>Matric (Science)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3225777F" w14:textId="3861062D" w:rsidR="004E375D" w:rsidRPr="000951BE" w:rsidRDefault="004E375D" w:rsidP="004E375D">
                                        <w:pPr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</w:pPr>
                                        <w:r w:rsidRP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>[Saqib rose academy] School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62660034" w14:textId="76C52ABF" w:rsidR="004E375D" w:rsidRPr="000951BE" w:rsidRDefault="004E375D" w:rsidP="004E375D">
                                        <w:pPr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</w:pPr>
                                        <w:r w:rsidRP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 xml:space="preserve">                            </w:t>
                                        </w:r>
                                        <w:r w:rsid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 xml:space="preserve"> </w:t>
                                        </w:r>
                                        <w:r w:rsidRP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>75%</w:t>
                                        </w:r>
                                      </w:p>
                                    </w:tc>
                                  </w:tr>
                                </w:tbl>
                                <w:p w14:paraId="124D0927" w14:textId="77777777" w:rsidR="004E375D" w:rsidRPr="000951BE" w:rsidRDefault="004E375D" w:rsidP="004E375D">
                                  <w:pPr>
                                    <w:rPr>
                                      <w:rFonts w:eastAsia="Times New Roman" w:cs="Times New Roman"/>
                                      <w:vanish/>
                                      <w:sz w:val="22"/>
                                      <w:lang w:eastAsia="en-US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tblCellSpacing w:w="15" w:type="dxa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92"/>
                                    <w:gridCol w:w="4511"/>
                                    <w:gridCol w:w="1793"/>
                                    <w:gridCol w:w="2379"/>
                                  </w:tblGrid>
                                  <w:tr w:rsidR="004E375D" w:rsidRPr="000951BE" w14:paraId="655F28F5" w14:textId="77777777" w:rsidTr="004E375D">
                                    <w:trPr>
                                      <w:tblCellSpacing w:w="15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3064CEB2" w14:textId="77777777" w:rsidR="004E375D" w:rsidRPr="000951BE" w:rsidRDefault="004E375D" w:rsidP="004E375D">
                                        <w:pPr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</w:pPr>
                                        <w:r w:rsidRP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>2025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265A5EFA" w14:textId="5DF8925A" w:rsidR="004E375D" w:rsidRPr="000951BE" w:rsidRDefault="004E375D" w:rsidP="004E375D">
                                        <w:pPr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</w:pPr>
                                        <w:r w:rsidRP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 xml:space="preserve">                              </w:t>
                                        </w:r>
                                        <w:r w:rsidR="008560BA" w:rsidRP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 xml:space="preserve"> </w:t>
                                        </w:r>
                                        <w:r w:rsidRP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 xml:space="preserve"> </w:t>
                                        </w:r>
                                        <w:r w:rsid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 xml:space="preserve">    </w:t>
                                        </w:r>
                                        <w:r w:rsidRP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>Intermediate (Pre-Medical)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73FA6E44" w14:textId="3A07897B" w:rsidR="004E375D" w:rsidRPr="000951BE" w:rsidRDefault="004E375D" w:rsidP="004E375D">
                                        <w:pPr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</w:pPr>
                                        <w:r w:rsidRP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>[the learning zone]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6965118C" w14:textId="19C6B2C7" w:rsidR="004E375D" w:rsidRPr="000951BE" w:rsidRDefault="004E375D" w:rsidP="004E375D">
                                        <w:pPr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</w:pPr>
                                        <w:r w:rsidRP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 xml:space="preserve">                      </w:t>
                                        </w:r>
                                        <w:r w:rsid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 xml:space="preserve"> </w:t>
                                        </w:r>
                                        <w:r w:rsidRPr="000951BE">
                                          <w:rPr>
                                            <w:rFonts w:eastAsia="Times New Roman" w:cs="Times New Roman"/>
                                            <w:sz w:val="22"/>
                                            <w:lang w:eastAsia="en-US"/>
                                          </w:rPr>
                                          <w:t>In Progress</w:t>
                                        </w:r>
                                      </w:p>
                                    </w:tc>
                                  </w:tr>
                                </w:tbl>
                                <w:p w14:paraId="09DE9B34" w14:textId="5B6923EF" w:rsidR="00D16DB0" w:rsidRDefault="00D16DB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DBFC4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0;margin-top:30.6pt;width:503.15pt;height:6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" filled="f" stroked="f">
                      <v:textbo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82"/>
                              <w:gridCol w:w="4347"/>
                              <w:gridCol w:w="927"/>
                              <w:gridCol w:w="3695"/>
                            </w:tblGrid>
                            <w:tr w:rsidR="004E375D" w:rsidRPr="004E375D" w14:paraId="057090FE" w14:textId="77777777" w:rsidTr="004E375D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AF90D34" w14:textId="77777777" w:rsidR="004E375D" w:rsidRPr="004E375D" w:rsidRDefault="004E375D" w:rsidP="004E375D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US"/>
                                    </w:rPr>
                                  </w:pPr>
                                  <w:r w:rsidRPr="004E375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US"/>
                                    </w:rPr>
                                    <w:t>Year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7C4F44" w14:textId="73959DF2" w:rsidR="004E375D" w:rsidRPr="004E375D" w:rsidRDefault="004E375D" w:rsidP="004E375D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US"/>
                                    </w:rPr>
                                    <w:t xml:space="preserve">                                                 </w:t>
                                  </w:r>
                                  <w:r w:rsidRPr="004E375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US"/>
                                    </w:rPr>
                                    <w:t>Qualification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EF9D990" w14:textId="77777777" w:rsidR="004E375D" w:rsidRPr="004E375D" w:rsidRDefault="004E375D" w:rsidP="004E375D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US"/>
                                    </w:rPr>
                                  </w:pPr>
                                  <w:r w:rsidRPr="004E375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US"/>
                                    </w:rPr>
                                    <w:t>Institute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21C5EE0" w14:textId="0C88B877" w:rsidR="004E375D" w:rsidRPr="004E375D" w:rsidRDefault="004E375D" w:rsidP="004E375D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US"/>
                                    </w:rPr>
                                    <w:t xml:space="preserve">                                     </w:t>
                                  </w:r>
                                  <w:r w:rsidRPr="004E375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US"/>
                                    </w:rPr>
                                    <w:t>Grade/Marks</w:t>
                                  </w:r>
                                </w:p>
                              </w:tc>
                            </w:tr>
                          </w:tbl>
                          <w:p w14:paraId="4A771D0A" w14:textId="77777777" w:rsidR="004E375D" w:rsidRPr="004E375D" w:rsidRDefault="004E375D" w:rsidP="004E375D">
                            <w:pPr>
                              <w:rPr>
                                <w:rFonts w:ascii="Times New Roman" w:eastAsia="Times New Roman" w:hAnsi="Times New Roman" w:cs="Times New Roman"/>
                                <w:vanish/>
                                <w:sz w:val="24"/>
                                <w:szCs w:val="24"/>
                                <w:lang w:eastAsia="en-US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92"/>
                              <w:gridCol w:w="3541"/>
                              <w:gridCol w:w="2750"/>
                              <w:gridCol w:w="2087"/>
                            </w:tblGrid>
                            <w:tr w:rsidR="004E375D" w:rsidRPr="000951BE" w14:paraId="7E22A626" w14:textId="77777777" w:rsidTr="004E375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6A1EE62" w14:textId="77777777" w:rsidR="004E375D" w:rsidRPr="000951BE" w:rsidRDefault="004E375D" w:rsidP="004E375D">
                                  <w:pPr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</w:pPr>
                                  <w:r w:rsidRP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>2023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D431912" w14:textId="241376F1" w:rsidR="004E375D" w:rsidRPr="000951BE" w:rsidRDefault="004E375D" w:rsidP="004E375D">
                                  <w:pPr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</w:pPr>
                                  <w:r w:rsidRP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 xml:space="preserve">                               </w:t>
                                  </w:r>
                                  <w:r w:rsidR="008560BA" w:rsidRP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 xml:space="preserve"> </w:t>
                                  </w:r>
                                  <w:r w:rsid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 xml:space="preserve">    </w:t>
                                  </w:r>
                                  <w:r w:rsidRP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>Matric (Science)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225777F" w14:textId="3861062D" w:rsidR="004E375D" w:rsidRPr="000951BE" w:rsidRDefault="004E375D" w:rsidP="004E375D">
                                  <w:pPr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</w:pPr>
                                  <w:r w:rsidRP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>[Saqib rose academy] School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2660034" w14:textId="76C52ABF" w:rsidR="004E375D" w:rsidRPr="000951BE" w:rsidRDefault="004E375D" w:rsidP="004E375D">
                                  <w:pPr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</w:pPr>
                                  <w:r w:rsidRP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 xml:space="preserve">                            </w:t>
                                  </w:r>
                                  <w:r w:rsid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 xml:space="preserve"> </w:t>
                                  </w:r>
                                  <w:r w:rsidRP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>75%</w:t>
                                  </w:r>
                                </w:p>
                              </w:tc>
                            </w:tr>
                          </w:tbl>
                          <w:p w14:paraId="124D0927" w14:textId="77777777" w:rsidR="004E375D" w:rsidRPr="000951BE" w:rsidRDefault="004E375D" w:rsidP="004E375D">
                            <w:pPr>
                              <w:rPr>
                                <w:rFonts w:eastAsia="Times New Roman" w:cs="Times New Roman"/>
                                <w:vanish/>
                                <w:sz w:val="22"/>
                                <w:lang w:eastAsia="en-US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92"/>
                              <w:gridCol w:w="4511"/>
                              <w:gridCol w:w="1793"/>
                              <w:gridCol w:w="2379"/>
                            </w:tblGrid>
                            <w:tr w:rsidR="004E375D" w:rsidRPr="000951BE" w14:paraId="655F28F5" w14:textId="77777777" w:rsidTr="004E375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064CEB2" w14:textId="77777777" w:rsidR="004E375D" w:rsidRPr="000951BE" w:rsidRDefault="004E375D" w:rsidP="004E375D">
                                  <w:pPr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</w:pPr>
                                  <w:r w:rsidRP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5A5EFA" w14:textId="5DF8925A" w:rsidR="004E375D" w:rsidRPr="000951BE" w:rsidRDefault="004E375D" w:rsidP="004E375D">
                                  <w:pPr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</w:pPr>
                                  <w:r w:rsidRP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 xml:space="preserve">                              </w:t>
                                  </w:r>
                                  <w:r w:rsidR="008560BA" w:rsidRP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 xml:space="preserve"> </w:t>
                                  </w:r>
                                  <w:r w:rsidRP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 xml:space="preserve"> </w:t>
                                  </w:r>
                                  <w:r w:rsid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 xml:space="preserve">    </w:t>
                                  </w:r>
                                  <w:r w:rsidRP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>Intermediate (Pre-Medical)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FA6E44" w14:textId="3A07897B" w:rsidR="004E375D" w:rsidRPr="000951BE" w:rsidRDefault="004E375D" w:rsidP="004E375D">
                                  <w:pPr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</w:pPr>
                                  <w:r w:rsidRP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>[the learning zone]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965118C" w14:textId="19C6B2C7" w:rsidR="004E375D" w:rsidRPr="000951BE" w:rsidRDefault="004E375D" w:rsidP="004E375D">
                                  <w:pPr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</w:pPr>
                                  <w:r w:rsidRP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 xml:space="preserve">                      </w:t>
                                  </w:r>
                                  <w:r w:rsid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 xml:space="preserve"> </w:t>
                                  </w:r>
                                  <w:r w:rsidRPr="000951BE">
                                    <w:rPr>
                                      <w:rFonts w:eastAsia="Times New Roman" w:cs="Times New Roman"/>
                                      <w:sz w:val="22"/>
                                      <w:lang w:eastAsia="en-US"/>
                                    </w:rPr>
                                    <w:t>In Progress</w:t>
                                  </w:r>
                                </w:p>
                              </w:tc>
                            </w:tr>
                          </w:tbl>
                          <w:p w14:paraId="09DE9B34" w14:textId="5B6923EF" w:rsidR="00D16DB0" w:rsidRDefault="00D16DB0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AF6D76">
              <w:t>EDUCATION</w:t>
            </w:r>
          </w:p>
          <w:p w14:paraId="7816DBB0" w14:textId="09660FB2" w:rsidR="00302ABA" w:rsidRDefault="00302ABA" w:rsidP="00C8411E"/>
        </w:tc>
      </w:tr>
      <w:tr w:rsidR="0021530D" w14:paraId="3FC8BC93" w14:textId="77777777" w:rsidTr="004A6B82">
        <w:trPr>
          <w:trHeight w:val="1835"/>
        </w:trPr>
        <w:tc>
          <w:tcPr>
            <w:tcW w:w="3744" w:type="dxa"/>
            <w:tcBorders>
              <w:top w:val="single" w:sz="4" w:space="0" w:color="auto"/>
              <w:bottom w:val="single" w:sz="4" w:space="0" w:color="auto"/>
            </w:tcBorders>
            <w:tcMar>
              <w:top w:w="360" w:type="dxa"/>
              <w:bottom w:w="360" w:type="dxa"/>
            </w:tcMar>
          </w:tcPr>
          <w:p w14:paraId="12899EEF" w14:textId="77777777" w:rsidR="0021530D" w:rsidRDefault="00611E69" w:rsidP="00611E69">
            <w:pPr>
              <w:pStyle w:val="Heading1"/>
            </w:pPr>
            <w:r>
              <w:t>achievements</w:t>
            </w:r>
          </w:p>
          <w:p w14:paraId="773C7C9D" w14:textId="1CF4C218" w:rsidR="00436405" w:rsidRDefault="00436405" w:rsidP="00436405">
            <w:pPr>
              <w:pStyle w:val="ListParagraph"/>
              <w:numPr>
                <w:ilvl w:val="0"/>
                <w:numId w:val="7"/>
              </w:numPr>
            </w:pPr>
            <w:r>
              <w:t>Presented multiple class projects</w:t>
            </w:r>
          </w:p>
          <w:p w14:paraId="143A40F9" w14:textId="77777777" w:rsidR="00436405" w:rsidRDefault="00436405" w:rsidP="00436405">
            <w:pPr>
              <w:pStyle w:val="ListParagraph"/>
            </w:pPr>
          </w:p>
          <w:p w14:paraId="0D48C04C" w14:textId="77777777" w:rsidR="00436405" w:rsidRDefault="00436405" w:rsidP="00436405">
            <w:pPr>
              <w:pStyle w:val="ListParagraph"/>
              <w:numPr>
                <w:ilvl w:val="0"/>
                <w:numId w:val="7"/>
              </w:numPr>
            </w:pPr>
            <w:r>
              <w:t>Participated in debate competitions</w:t>
            </w:r>
          </w:p>
          <w:p w14:paraId="0B683DE6" w14:textId="77777777" w:rsidR="00436405" w:rsidRDefault="00436405" w:rsidP="00436405">
            <w:pPr>
              <w:pStyle w:val="ListParagraph"/>
            </w:pPr>
          </w:p>
          <w:p w14:paraId="74046286" w14:textId="77777777" w:rsidR="00436405" w:rsidRDefault="00436405" w:rsidP="00436405">
            <w:pPr>
              <w:pStyle w:val="ListParagraph"/>
              <w:numPr>
                <w:ilvl w:val="0"/>
                <w:numId w:val="7"/>
              </w:numPr>
            </w:pPr>
            <w:r>
              <w:t>Won certificate in Speech Competition</w:t>
            </w:r>
          </w:p>
          <w:p w14:paraId="6662A05F" w14:textId="77777777" w:rsidR="00436405" w:rsidRDefault="00436405" w:rsidP="00436405">
            <w:pPr>
              <w:pStyle w:val="ListParagraph"/>
            </w:pPr>
          </w:p>
          <w:p w14:paraId="314FEC6A" w14:textId="77777777" w:rsidR="0012021A" w:rsidRDefault="00775FC7" w:rsidP="00436405">
            <w:pPr>
              <w:pStyle w:val="ListParagraph"/>
              <w:numPr>
                <w:ilvl w:val="0"/>
                <w:numId w:val="7"/>
              </w:numPr>
            </w:pPr>
            <w:r>
              <w:t>Passed aptitude test at</w:t>
            </w:r>
          </w:p>
          <w:p w14:paraId="0B5FA362" w14:textId="1FD8B37B" w:rsidR="00436405" w:rsidRPr="00611E69" w:rsidRDefault="00D90829" w:rsidP="00D90829">
            <w:r>
              <w:t xml:space="preserve">              </w:t>
            </w:r>
            <w:r w:rsidR="00775FC7">
              <w:t xml:space="preserve"> [</w:t>
            </w:r>
            <w:r w:rsidR="0012021A">
              <w:t>Bano</w:t>
            </w:r>
            <w:r w:rsidR="00775FC7">
              <w:t xml:space="preserve"> </w:t>
            </w:r>
            <w:r w:rsidR="0012021A">
              <w:t>Q</w:t>
            </w:r>
            <w:r w:rsidR="00775FC7">
              <w:t xml:space="preserve">abil </w:t>
            </w:r>
            <w:r w:rsidR="0012021A">
              <w:t xml:space="preserve">aptitude 4.0 </w:t>
            </w:r>
            <w:r w:rsidR="00775FC7">
              <w:t>].</w:t>
            </w:r>
          </w:p>
        </w:tc>
        <w:tc>
          <w:tcPr>
            <w:tcW w:w="3744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top w:w="360" w:type="dxa"/>
              <w:bottom w:w="360" w:type="dxa"/>
            </w:tcMar>
          </w:tcPr>
          <w:p w14:paraId="6F0B997A" w14:textId="595951E0" w:rsidR="0021530D" w:rsidRDefault="00611E69" w:rsidP="00C8411E">
            <w:pPr>
              <w:pStyle w:val="Heading1"/>
            </w:pPr>
            <w:r>
              <w:t xml:space="preserve">    </w:t>
            </w:r>
            <w:r w:rsidR="0021530D" w:rsidRPr="0021530D">
              <w:t>SKILLS</w:t>
            </w:r>
          </w:p>
          <w:p w14:paraId="75A0AE2E" w14:textId="0AD0CFD2" w:rsidR="00101CFE" w:rsidRDefault="00C51333" w:rsidP="00611E69">
            <w:pPr>
              <w:pStyle w:val="Lists"/>
            </w:pPr>
            <w:r>
              <w:t>Excellent communication skills</w:t>
            </w:r>
          </w:p>
          <w:p w14:paraId="30471E49" w14:textId="4FDC687A" w:rsidR="00101CFE" w:rsidRDefault="00C51333" w:rsidP="00611E69">
            <w:pPr>
              <w:pStyle w:val="Lists"/>
            </w:pPr>
            <w:r>
              <w:t>Creativity &amp; problem solving</w:t>
            </w:r>
          </w:p>
          <w:p w14:paraId="3619E1CE" w14:textId="797A9EB0" w:rsidR="00C51333" w:rsidRDefault="00C51333" w:rsidP="00611E69">
            <w:pPr>
              <w:pStyle w:val="Lists"/>
            </w:pPr>
            <w:r>
              <w:t>Teamwork &amp; leadership</w:t>
            </w:r>
          </w:p>
          <w:p w14:paraId="18368F38" w14:textId="502B2787" w:rsidR="00C51333" w:rsidRDefault="00C51333" w:rsidP="00611E69">
            <w:pPr>
              <w:pStyle w:val="Lists"/>
            </w:pPr>
            <w:r>
              <w:t>Time management</w:t>
            </w:r>
          </w:p>
          <w:p w14:paraId="7D2E4EA9" w14:textId="3A7653EC" w:rsidR="00611E69" w:rsidRDefault="00611E69" w:rsidP="00611E69">
            <w:pPr>
              <w:pStyle w:val="Lists"/>
              <w:rPr>
                <w:szCs w:val="24"/>
              </w:rPr>
            </w:pPr>
            <w:r>
              <w:t xml:space="preserve"> (MS Word, PowerPoint, Excel)</w:t>
            </w:r>
          </w:p>
          <w:p w14:paraId="2A776F01" w14:textId="77777777" w:rsidR="00611E69" w:rsidRDefault="00611E69" w:rsidP="00611E69">
            <w:pPr>
              <w:pStyle w:val="Lists"/>
              <w:numPr>
                <w:ilvl w:val="0"/>
                <w:numId w:val="0"/>
              </w:numPr>
              <w:ind w:left="360"/>
            </w:pPr>
          </w:p>
          <w:p w14:paraId="4144926A" w14:textId="137770F9" w:rsidR="0021530D" w:rsidRDefault="0021530D" w:rsidP="00101CFE">
            <w:pPr>
              <w:pStyle w:val="Lists"/>
              <w:numPr>
                <w:ilvl w:val="0"/>
                <w:numId w:val="0"/>
              </w:numPr>
            </w:pP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  <w:tcMar>
              <w:top w:w="360" w:type="dxa"/>
              <w:bottom w:w="360" w:type="dxa"/>
            </w:tcMar>
          </w:tcPr>
          <w:p w14:paraId="7EB1D57B" w14:textId="65CFE701" w:rsidR="0021530D" w:rsidRPr="004A6B82" w:rsidRDefault="004A6B82" w:rsidP="004A6B82">
            <w:pPr>
              <w:pStyle w:val="Heading1"/>
            </w:pPr>
            <w:r w:rsidRPr="004A6B82">
              <w:t>Hobbies</w:t>
            </w:r>
          </w:p>
          <w:p w14:paraId="24A38425" w14:textId="501B8BC1" w:rsidR="001051CB" w:rsidRPr="001051CB" w:rsidRDefault="001051CB" w:rsidP="001051CB">
            <w:pPr>
              <w:pStyle w:val="Lists"/>
            </w:pPr>
            <w:r w:rsidRPr="001051CB">
              <w:t xml:space="preserve">Drawing  </w:t>
            </w:r>
          </w:p>
          <w:p w14:paraId="30113A43" w14:textId="77777777" w:rsidR="001051CB" w:rsidRPr="001051CB" w:rsidRDefault="001051CB" w:rsidP="001051CB">
            <w:pPr>
              <w:pStyle w:val="Lists"/>
            </w:pPr>
            <w:r w:rsidRPr="001051CB">
              <w:t xml:space="preserve">Photography </w:t>
            </w:r>
          </w:p>
          <w:p w14:paraId="1FF4E65F" w14:textId="6E855942" w:rsidR="001051CB" w:rsidRPr="001051CB" w:rsidRDefault="00ED7CAC" w:rsidP="001051CB">
            <w:pPr>
              <w:pStyle w:val="Lists"/>
            </w:pPr>
            <w:r>
              <w:t xml:space="preserve">Baking </w:t>
            </w:r>
          </w:p>
          <w:p w14:paraId="11368FAC" w14:textId="77777777" w:rsidR="001051CB" w:rsidRPr="001051CB" w:rsidRDefault="001051CB" w:rsidP="001051CB">
            <w:pPr>
              <w:pStyle w:val="Lists"/>
            </w:pPr>
            <w:r w:rsidRPr="001051CB">
              <w:t>Writing / journaling</w:t>
            </w:r>
          </w:p>
          <w:p w14:paraId="20CEFCE6" w14:textId="7EDFFDA2" w:rsidR="0021530D" w:rsidRPr="00E957FD" w:rsidRDefault="00ED7CAC" w:rsidP="008560BA">
            <w:pPr>
              <w:pStyle w:val="Lists"/>
            </w:pPr>
            <w:r>
              <w:t xml:space="preserve">Exploring new skills </w:t>
            </w:r>
          </w:p>
        </w:tc>
      </w:tr>
      <w:tr w:rsidR="00302ABA" w14:paraId="30DFC611" w14:textId="77777777" w:rsidTr="00302ABA">
        <w:trPr>
          <w:trHeight w:val="28"/>
        </w:trPr>
        <w:tc>
          <w:tcPr>
            <w:tcW w:w="10800" w:type="dxa"/>
            <w:gridSpan w:val="5"/>
            <w:tcBorders>
              <w:top w:val="single" w:sz="4" w:space="0" w:color="auto"/>
            </w:tcBorders>
            <w:tcMar>
              <w:top w:w="360" w:type="dxa"/>
              <w:bottom w:w="0" w:type="dxa"/>
            </w:tcMar>
          </w:tcPr>
          <w:p w14:paraId="12F73603" w14:textId="6F1CF223" w:rsidR="00302ABA" w:rsidRDefault="0021530D" w:rsidP="00C8411E">
            <w:pPr>
              <w:pStyle w:val="Heading1"/>
            </w:pPr>
            <w:r w:rsidRPr="0021530D">
              <w:t>WORK EXPERIENCE</w:t>
            </w:r>
          </w:p>
        </w:tc>
      </w:tr>
      <w:tr w:rsidR="0021530D" w14:paraId="634149A7" w14:textId="77777777" w:rsidTr="008D489E">
        <w:trPr>
          <w:trHeight w:val="1835"/>
        </w:trPr>
        <w:tc>
          <w:tcPr>
            <w:tcW w:w="5616" w:type="dxa"/>
            <w:gridSpan w:val="2"/>
            <w:tcMar>
              <w:top w:w="0" w:type="dxa"/>
              <w:bottom w:w="360" w:type="dxa"/>
            </w:tcMar>
          </w:tcPr>
          <w:p w14:paraId="788CE502" w14:textId="35E439BA" w:rsidR="00436405" w:rsidRPr="00436405" w:rsidRDefault="00436405" w:rsidP="00436405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/>
                <w:sz w:val="20"/>
                <w:szCs w:val="20"/>
              </w:rPr>
            </w:pPr>
            <w:r w:rsidRPr="00436405">
              <w:rPr>
                <w:rFonts w:asciiTheme="minorHAnsi" w:hAnsiTheme="minorHAnsi"/>
                <w:sz w:val="20"/>
                <w:szCs w:val="20"/>
              </w:rPr>
              <w:t xml:space="preserve">Edited videos for </w:t>
            </w:r>
            <w:r w:rsidR="000951BE">
              <w:rPr>
                <w:rFonts w:asciiTheme="minorHAnsi" w:hAnsiTheme="minorHAnsi"/>
                <w:sz w:val="20"/>
                <w:szCs w:val="20"/>
              </w:rPr>
              <w:t xml:space="preserve">my brother university’s </w:t>
            </w:r>
            <w:r w:rsidR="000951BE" w:rsidRPr="00436405">
              <w:rPr>
                <w:rFonts w:asciiTheme="minorHAnsi" w:hAnsiTheme="minorHAnsi"/>
                <w:sz w:val="20"/>
                <w:szCs w:val="20"/>
              </w:rPr>
              <w:t>projects</w:t>
            </w:r>
            <w:r w:rsidRPr="00436405">
              <w:rPr>
                <w:rFonts w:asciiTheme="minorHAnsi" w:hAnsiTheme="minorHAnsi"/>
                <w:sz w:val="20"/>
                <w:szCs w:val="20"/>
              </w:rPr>
              <w:t xml:space="preserve"> and personal practice.</w:t>
            </w:r>
          </w:p>
          <w:p w14:paraId="503A84D2" w14:textId="77777777" w:rsidR="00436405" w:rsidRPr="00436405" w:rsidRDefault="00436405" w:rsidP="00436405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/>
                <w:sz w:val="20"/>
                <w:szCs w:val="20"/>
              </w:rPr>
            </w:pPr>
            <w:r w:rsidRPr="00436405">
              <w:rPr>
                <w:rFonts w:asciiTheme="minorHAnsi" w:hAnsiTheme="minorHAnsi"/>
                <w:sz w:val="20"/>
                <w:szCs w:val="20"/>
              </w:rPr>
              <w:t>Captured and edited photographs for events and creative work.</w:t>
            </w:r>
          </w:p>
          <w:p w14:paraId="7006594F" w14:textId="77777777" w:rsidR="00436405" w:rsidRPr="00436405" w:rsidRDefault="00436405" w:rsidP="00436405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/>
                <w:sz w:val="20"/>
                <w:szCs w:val="20"/>
              </w:rPr>
            </w:pPr>
            <w:r w:rsidRPr="00436405">
              <w:rPr>
                <w:rFonts w:asciiTheme="minorHAnsi" w:hAnsiTheme="minorHAnsi"/>
                <w:sz w:val="20"/>
                <w:szCs w:val="20"/>
              </w:rPr>
              <w:t>Delivered speeches in school competitions.</w:t>
            </w:r>
          </w:p>
          <w:p w14:paraId="3E9D108E" w14:textId="77777777" w:rsidR="00436405" w:rsidRPr="00436405" w:rsidRDefault="00436405" w:rsidP="00436405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/>
                <w:sz w:val="20"/>
                <w:szCs w:val="20"/>
              </w:rPr>
            </w:pPr>
            <w:r w:rsidRPr="00436405">
              <w:rPr>
                <w:rFonts w:asciiTheme="minorHAnsi" w:hAnsiTheme="minorHAnsi"/>
                <w:sz w:val="20"/>
                <w:szCs w:val="20"/>
              </w:rPr>
              <w:t>Assisted classmates in learning (peer teaching).</w:t>
            </w:r>
          </w:p>
          <w:p w14:paraId="2A90DDF2" w14:textId="77777777" w:rsidR="00436405" w:rsidRPr="00436405" w:rsidRDefault="00436405" w:rsidP="00436405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/>
                <w:sz w:val="20"/>
                <w:szCs w:val="20"/>
              </w:rPr>
            </w:pPr>
            <w:r w:rsidRPr="00436405">
              <w:rPr>
                <w:rFonts w:asciiTheme="minorHAnsi" w:hAnsiTheme="minorHAnsi"/>
                <w:sz w:val="20"/>
                <w:szCs w:val="20"/>
              </w:rPr>
              <w:lastRenderedPageBreak/>
              <w:t>Looking forward to gaining professional experience in future.</w:t>
            </w:r>
          </w:p>
          <w:p w14:paraId="48AD8EC3" w14:textId="684EF233" w:rsidR="0021530D" w:rsidRDefault="0021530D" w:rsidP="00436405">
            <w:pPr>
              <w:ind w:right="576"/>
            </w:pPr>
          </w:p>
        </w:tc>
        <w:tc>
          <w:tcPr>
            <w:tcW w:w="5184" w:type="dxa"/>
            <w:gridSpan w:val="3"/>
            <w:tcMar>
              <w:top w:w="0" w:type="dxa"/>
              <w:bottom w:w="360" w:type="dxa"/>
            </w:tcMar>
          </w:tcPr>
          <w:p w14:paraId="3D1B816F" w14:textId="2C6C533A" w:rsidR="0021530D" w:rsidRDefault="0021530D" w:rsidP="0006725C"/>
        </w:tc>
      </w:tr>
    </w:tbl>
    <w:p w14:paraId="5AB36CB3" w14:textId="77777777" w:rsidR="008226EE" w:rsidRDefault="008226EE" w:rsidP="000C45FF">
      <w:pPr>
        <w:tabs>
          <w:tab w:val="left" w:pos="990"/>
        </w:tabs>
      </w:pPr>
    </w:p>
    <w:sectPr w:rsidR="008226EE" w:rsidSect="0021530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E0A7EE" w14:textId="77777777" w:rsidR="006C32A9" w:rsidRDefault="006C32A9" w:rsidP="000C45FF">
      <w:r>
        <w:separator/>
      </w:r>
    </w:p>
  </w:endnote>
  <w:endnote w:type="continuationSeparator" w:id="0">
    <w:p w14:paraId="6F4C622C" w14:textId="77777777" w:rsidR="006C32A9" w:rsidRDefault="006C32A9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B2852" w14:textId="77777777" w:rsidR="00094F52" w:rsidRDefault="00094F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CFBF4F" w14:textId="77777777" w:rsidR="00094F52" w:rsidRDefault="00094F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B7A70A" w14:textId="77777777" w:rsidR="00094F52" w:rsidRDefault="00094F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ECD6CD" w14:textId="77777777" w:rsidR="006C32A9" w:rsidRDefault="006C32A9" w:rsidP="000C45FF">
      <w:r>
        <w:separator/>
      </w:r>
    </w:p>
  </w:footnote>
  <w:footnote w:type="continuationSeparator" w:id="0">
    <w:p w14:paraId="6E79F687" w14:textId="77777777" w:rsidR="006C32A9" w:rsidRDefault="006C32A9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DB0C7F" w14:textId="77777777" w:rsidR="00094F52" w:rsidRDefault="00094F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BDEBBE" w14:textId="77777777" w:rsidR="00094F52" w:rsidRDefault="00094F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0A99CE" w14:textId="77777777" w:rsidR="00094F52" w:rsidRDefault="00094F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F4D66"/>
    <w:multiLevelType w:val="multilevel"/>
    <w:tmpl w:val="22C2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F06C0"/>
    <w:multiLevelType w:val="hybridMultilevel"/>
    <w:tmpl w:val="6DC22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65A4E"/>
    <w:multiLevelType w:val="hybridMultilevel"/>
    <w:tmpl w:val="3B382A2C"/>
    <w:lvl w:ilvl="0" w:tplc="248422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3242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767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267E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0E43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18D0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F0E0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40D3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14F6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41D513C"/>
    <w:multiLevelType w:val="hybridMultilevel"/>
    <w:tmpl w:val="CC685FDE"/>
    <w:lvl w:ilvl="0" w:tplc="06C873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8554DA"/>
    <w:multiLevelType w:val="hybridMultilevel"/>
    <w:tmpl w:val="EA7AF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73BEF"/>
    <w:multiLevelType w:val="multilevel"/>
    <w:tmpl w:val="6D9A2438"/>
    <w:styleLink w:val="CurrentList1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B56E24"/>
    <w:multiLevelType w:val="hybridMultilevel"/>
    <w:tmpl w:val="FDFC65AE"/>
    <w:lvl w:ilvl="0" w:tplc="82D83940">
      <w:start w:val="1"/>
      <w:numFmt w:val="bullet"/>
      <w:pStyle w:val="Lis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516814"/>
    <w:multiLevelType w:val="multilevel"/>
    <w:tmpl w:val="22C2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DF"/>
    <w:rsid w:val="00027EA8"/>
    <w:rsid w:val="00036450"/>
    <w:rsid w:val="00045FA5"/>
    <w:rsid w:val="0006725C"/>
    <w:rsid w:val="0008202B"/>
    <w:rsid w:val="00091DB3"/>
    <w:rsid w:val="00094499"/>
    <w:rsid w:val="00094F52"/>
    <w:rsid w:val="000951BE"/>
    <w:rsid w:val="000C45FF"/>
    <w:rsid w:val="000E3FD1"/>
    <w:rsid w:val="00101CFE"/>
    <w:rsid w:val="001051CB"/>
    <w:rsid w:val="00112054"/>
    <w:rsid w:val="0012021A"/>
    <w:rsid w:val="001317D8"/>
    <w:rsid w:val="001525E1"/>
    <w:rsid w:val="0017344A"/>
    <w:rsid w:val="00173738"/>
    <w:rsid w:val="00180329"/>
    <w:rsid w:val="00181B20"/>
    <w:rsid w:val="001827F7"/>
    <w:rsid w:val="0019001F"/>
    <w:rsid w:val="001A74A5"/>
    <w:rsid w:val="001B2ABD"/>
    <w:rsid w:val="001B4AE9"/>
    <w:rsid w:val="001E0391"/>
    <w:rsid w:val="001E1759"/>
    <w:rsid w:val="001F1ECC"/>
    <w:rsid w:val="0021530D"/>
    <w:rsid w:val="002277EC"/>
    <w:rsid w:val="002400EB"/>
    <w:rsid w:val="002454C0"/>
    <w:rsid w:val="00256CF7"/>
    <w:rsid w:val="00260929"/>
    <w:rsid w:val="00281FD5"/>
    <w:rsid w:val="002D3E1E"/>
    <w:rsid w:val="00302ABA"/>
    <w:rsid w:val="0030481B"/>
    <w:rsid w:val="003156FC"/>
    <w:rsid w:val="003254B5"/>
    <w:rsid w:val="0037121F"/>
    <w:rsid w:val="003850D4"/>
    <w:rsid w:val="003910D8"/>
    <w:rsid w:val="003A6B7D"/>
    <w:rsid w:val="003A6F4A"/>
    <w:rsid w:val="003B06CA"/>
    <w:rsid w:val="004071FC"/>
    <w:rsid w:val="00417C0C"/>
    <w:rsid w:val="00436405"/>
    <w:rsid w:val="00445947"/>
    <w:rsid w:val="004813B3"/>
    <w:rsid w:val="00496591"/>
    <w:rsid w:val="004A6230"/>
    <w:rsid w:val="004A6B82"/>
    <w:rsid w:val="004C63E4"/>
    <w:rsid w:val="004D3011"/>
    <w:rsid w:val="004D7D23"/>
    <w:rsid w:val="004E375D"/>
    <w:rsid w:val="00502699"/>
    <w:rsid w:val="005262AC"/>
    <w:rsid w:val="005631AF"/>
    <w:rsid w:val="005A2C10"/>
    <w:rsid w:val="005E39D5"/>
    <w:rsid w:val="00600670"/>
    <w:rsid w:val="00611E69"/>
    <w:rsid w:val="00611F31"/>
    <w:rsid w:val="0062123A"/>
    <w:rsid w:val="00646E75"/>
    <w:rsid w:val="006771D0"/>
    <w:rsid w:val="006A09A9"/>
    <w:rsid w:val="006C32A9"/>
    <w:rsid w:val="00715FCB"/>
    <w:rsid w:val="00730B09"/>
    <w:rsid w:val="00743101"/>
    <w:rsid w:val="007678A6"/>
    <w:rsid w:val="0077524E"/>
    <w:rsid w:val="00775FC7"/>
    <w:rsid w:val="007775E1"/>
    <w:rsid w:val="007867A0"/>
    <w:rsid w:val="007927F5"/>
    <w:rsid w:val="007975F4"/>
    <w:rsid w:val="007C5F5D"/>
    <w:rsid w:val="00802CA0"/>
    <w:rsid w:val="008226EE"/>
    <w:rsid w:val="00834579"/>
    <w:rsid w:val="008560BA"/>
    <w:rsid w:val="00857DE9"/>
    <w:rsid w:val="008B3036"/>
    <w:rsid w:val="00907D00"/>
    <w:rsid w:val="00917FFD"/>
    <w:rsid w:val="009260CD"/>
    <w:rsid w:val="00940A66"/>
    <w:rsid w:val="00952C25"/>
    <w:rsid w:val="00964097"/>
    <w:rsid w:val="00A2118D"/>
    <w:rsid w:val="00A6134A"/>
    <w:rsid w:val="00A9651E"/>
    <w:rsid w:val="00AC32C2"/>
    <w:rsid w:val="00AD76E2"/>
    <w:rsid w:val="00AF6D76"/>
    <w:rsid w:val="00B00D0C"/>
    <w:rsid w:val="00B20152"/>
    <w:rsid w:val="00B20F6D"/>
    <w:rsid w:val="00B22665"/>
    <w:rsid w:val="00B359E4"/>
    <w:rsid w:val="00B46C31"/>
    <w:rsid w:val="00B57337"/>
    <w:rsid w:val="00B57D98"/>
    <w:rsid w:val="00B70850"/>
    <w:rsid w:val="00B85ED3"/>
    <w:rsid w:val="00BF2DDF"/>
    <w:rsid w:val="00C066B6"/>
    <w:rsid w:val="00C37BA1"/>
    <w:rsid w:val="00C4674C"/>
    <w:rsid w:val="00C506CF"/>
    <w:rsid w:val="00C51333"/>
    <w:rsid w:val="00C72BED"/>
    <w:rsid w:val="00C74A70"/>
    <w:rsid w:val="00C8411E"/>
    <w:rsid w:val="00C8604F"/>
    <w:rsid w:val="00C9578B"/>
    <w:rsid w:val="00CB0055"/>
    <w:rsid w:val="00CD37AF"/>
    <w:rsid w:val="00D16DB0"/>
    <w:rsid w:val="00D2522B"/>
    <w:rsid w:val="00D422DE"/>
    <w:rsid w:val="00D42822"/>
    <w:rsid w:val="00D5459D"/>
    <w:rsid w:val="00D87DF3"/>
    <w:rsid w:val="00D90829"/>
    <w:rsid w:val="00D97F4A"/>
    <w:rsid w:val="00DA1F4D"/>
    <w:rsid w:val="00DD172A"/>
    <w:rsid w:val="00DF1345"/>
    <w:rsid w:val="00E25A26"/>
    <w:rsid w:val="00E4381A"/>
    <w:rsid w:val="00E55D74"/>
    <w:rsid w:val="00E73534"/>
    <w:rsid w:val="00E94BB2"/>
    <w:rsid w:val="00E957FD"/>
    <w:rsid w:val="00E9788D"/>
    <w:rsid w:val="00ED09CE"/>
    <w:rsid w:val="00ED7CAC"/>
    <w:rsid w:val="00EE4CF2"/>
    <w:rsid w:val="00F21DD5"/>
    <w:rsid w:val="00F32289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D5DD3C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7C0C"/>
    <w:rPr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C8411E"/>
    <w:pPr>
      <w:spacing w:after="240"/>
      <w:outlineLvl w:val="0"/>
    </w:pPr>
    <w:rPr>
      <w:rFonts w:asciiTheme="majorHAnsi" w:eastAsiaTheme="majorHAnsi" w:hAnsiTheme="majorHAnsi"/>
      <w:b/>
      <w:caps/>
      <w:spacing w:val="20"/>
      <w:sz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C8411E"/>
    <w:pPr>
      <w:spacing w:after="40"/>
      <w:outlineLvl w:val="1"/>
    </w:pPr>
    <w:rPr>
      <w:caps/>
      <w:sz w:val="22"/>
    </w:rPr>
  </w:style>
  <w:style w:type="paragraph" w:styleId="Heading3">
    <w:name w:val="heading 3"/>
    <w:basedOn w:val="Normal"/>
    <w:next w:val="Normal"/>
    <w:link w:val="Heading3Char"/>
    <w:uiPriority w:val="9"/>
    <w:qFormat/>
    <w:rsid w:val="00C8411E"/>
    <w:pPr>
      <w:spacing w:after="80"/>
      <w:outlineLvl w:val="2"/>
    </w:pPr>
    <w:rPr>
      <w:i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E957FD"/>
    <w:pPr>
      <w:spacing w:after="40"/>
      <w:outlineLvl w:val="3"/>
    </w:pPr>
    <w:rPr>
      <w:rFonts w:cs="Times New Roman (Body CS)"/>
      <w:cap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411E"/>
    <w:rPr>
      <w:caps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8411E"/>
    <w:pPr>
      <w:spacing w:line="980" w:lineRule="exact"/>
    </w:pPr>
    <w:rPr>
      <w:rFonts w:asciiTheme="majorHAnsi" w:hAnsiTheme="majorHAnsi"/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C8411E"/>
    <w:rPr>
      <w:rFonts w:asciiTheme="majorHAnsi" w:hAnsiTheme="majorHAnsi"/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8411E"/>
    <w:rPr>
      <w:rFonts w:asciiTheme="majorHAnsi" w:eastAsiaTheme="majorHAnsi" w:hAnsiTheme="majorHAnsi"/>
      <w:b/>
      <w:caps/>
      <w:spacing w:val="20"/>
      <w:sz w:val="40"/>
      <w:szCs w:val="22"/>
    </w:rPr>
  </w:style>
  <w:style w:type="character" w:styleId="Hyperlink">
    <w:name w:val="Hyperlink"/>
    <w:basedOn w:val="DefaultParagraphFont"/>
    <w:uiPriority w:val="99"/>
    <w:semiHidden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7C0C"/>
    <w:rPr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7C0C"/>
    <w:rPr>
      <w:sz w:val="20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7FD"/>
    <w:pPr>
      <w:spacing w:before="80" w:line="216" w:lineRule="auto"/>
    </w:pPr>
    <w:rPr>
      <w:rFonts w:cs="Times New Roman (Body CS)"/>
      <w:caps/>
      <w:color w:val="000000" w:themeColor="text1"/>
      <w:sz w:val="3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7FD"/>
    <w:rPr>
      <w:rFonts w:ascii="Franklin Gothic Book" w:hAnsi="Franklin Gothic Book" w:cs="Times New Roman (Body CS)"/>
      <w:caps/>
      <w:color w:val="000000" w:themeColor="text1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8411E"/>
    <w:rPr>
      <w:i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C0C"/>
    <w:rPr>
      <w:rFonts w:cs="Times New Roman (Body CS)"/>
      <w:caps/>
      <w:sz w:val="22"/>
      <w:szCs w:val="22"/>
    </w:rPr>
  </w:style>
  <w:style w:type="paragraph" w:customStyle="1" w:styleId="Lists">
    <w:name w:val="Lists"/>
    <w:basedOn w:val="Normal"/>
    <w:qFormat/>
    <w:rsid w:val="00E957FD"/>
    <w:pPr>
      <w:numPr>
        <w:numId w:val="2"/>
      </w:numPr>
      <w:spacing w:before="120"/>
    </w:pPr>
  </w:style>
  <w:style w:type="numbering" w:customStyle="1" w:styleId="CurrentList1">
    <w:name w:val="Current List1"/>
    <w:uiPriority w:val="99"/>
    <w:rsid w:val="00E957FD"/>
    <w:pPr>
      <w:numPr>
        <w:numId w:val="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AF6D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11E6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semiHidden/>
    <w:qFormat/>
    <w:rsid w:val="00611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6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0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8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5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4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96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na\AppData\Roaming\Microsoft\Templates\Modern%20classic%20professional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24">
      <a:dk1>
        <a:sysClr val="windowText" lastClr="000000"/>
      </a:dk1>
      <a:lt1>
        <a:sysClr val="window" lastClr="FFFFFF"/>
      </a:lt1>
      <a:dk2>
        <a:srgbClr val="775F55"/>
      </a:dk2>
      <a:lt2>
        <a:srgbClr val="FBF8F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24">
      <a:majorFont>
        <a:latin typeface="Batang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7F74774-76CE-41BA-A04A-601BEC93D2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C51792-1D4E-4168-BF36-A918ADAB6F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7A612B-66DF-4D73-9067-5454ADE5D1B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classic professional resume</Template>
  <TotalTime>0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2025-09-27T07:54:00Z</dcterms:created>
  <dcterms:modified xsi:type="dcterms:W3CDTF">2025-09-27T08:10:00Z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